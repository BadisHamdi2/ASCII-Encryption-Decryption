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627" w:rsidRPr="0030278B" w:rsidRDefault="00D26627" w:rsidP="00BD3FCE">
      <w:pPr>
        <w:rPr>
          <w:sz w:val="14"/>
          <w:szCs w:val="14"/>
        </w:rPr>
      </w:pPr>
    </w:p>
    <w:tbl>
      <w:tblPr>
        <w:tblW w:w="8326" w:type="dxa"/>
        <w:jc w:val="center"/>
        <w:tblLook w:val="01E0"/>
      </w:tblPr>
      <w:tblGrid>
        <w:gridCol w:w="906"/>
        <w:gridCol w:w="227"/>
        <w:gridCol w:w="50"/>
        <w:gridCol w:w="1224"/>
        <w:gridCol w:w="5919"/>
      </w:tblGrid>
      <w:tr w:rsidR="00C85ABA" w:rsidTr="3CD82621">
        <w:trPr>
          <w:jc w:val="center"/>
        </w:trPr>
        <w:tc>
          <w:tcPr>
            <w:tcW w:w="906" w:type="dxa"/>
            <w:vAlign w:val="center"/>
          </w:tcPr>
          <w:p w:rsidR="00C85ABA" w:rsidRPr="00CC0C1A" w:rsidRDefault="00C85ABA" w:rsidP="00CC0C1A">
            <w:pPr>
              <w:spacing w:line="288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CC0C1A">
              <w:rPr>
                <w:rFonts w:ascii="Arial" w:hAnsi="Arial" w:cs="Arial"/>
                <w:b/>
                <w:sz w:val="20"/>
                <w:szCs w:val="20"/>
              </w:rPr>
              <w:t>Lieu :</w:t>
            </w:r>
            <w:r w:rsidR="00991C35" w:rsidRPr="00CC0C1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420" w:type="dxa"/>
            <w:gridSpan w:val="4"/>
            <w:vAlign w:val="center"/>
          </w:tcPr>
          <w:p w:rsidR="00C85ABA" w:rsidRDefault="00610A09" w:rsidP="00CC0C1A">
            <w:pPr>
              <w:spacing w:line="288" w:lineRule="auto"/>
            </w:pPr>
            <w:r>
              <w:t xml:space="preserve">    </w:t>
            </w:r>
            <w:proofErr w:type="spellStart"/>
            <w:r w:rsidR="00043192">
              <w:t>FabLab</w:t>
            </w:r>
            <w:proofErr w:type="spellEnd"/>
            <w:r w:rsidR="00043192">
              <w:t xml:space="preserve"> ENIM</w:t>
            </w:r>
          </w:p>
        </w:tc>
      </w:tr>
      <w:tr w:rsidR="00C85ABA" w:rsidTr="3CD82621">
        <w:trPr>
          <w:jc w:val="center"/>
        </w:trPr>
        <w:tc>
          <w:tcPr>
            <w:tcW w:w="1133" w:type="dxa"/>
            <w:gridSpan w:val="2"/>
            <w:vAlign w:val="center"/>
          </w:tcPr>
          <w:p w:rsidR="00C85ABA" w:rsidRPr="00CC0C1A" w:rsidRDefault="00C85ABA" w:rsidP="00CC0C1A">
            <w:pPr>
              <w:spacing w:line="288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CC0C1A">
              <w:rPr>
                <w:rFonts w:ascii="Arial" w:hAnsi="Arial" w:cs="Arial"/>
                <w:b/>
                <w:sz w:val="20"/>
                <w:szCs w:val="20"/>
              </w:rPr>
              <w:t>Service :</w:t>
            </w:r>
          </w:p>
        </w:tc>
        <w:tc>
          <w:tcPr>
            <w:tcW w:w="7193" w:type="dxa"/>
            <w:gridSpan w:val="3"/>
            <w:vAlign w:val="center"/>
          </w:tcPr>
          <w:p w:rsidR="00C85ABA" w:rsidRDefault="00043192" w:rsidP="00CC0C1A">
            <w:pPr>
              <w:spacing w:line="288" w:lineRule="auto"/>
            </w:pPr>
            <w:proofErr w:type="spellStart"/>
            <w:r w:rsidRPr="00043192">
              <w:t>Research</w:t>
            </w:r>
            <w:proofErr w:type="spellEnd"/>
            <w:r w:rsidRPr="00043192">
              <w:t xml:space="preserve"> &amp; Innovation</w:t>
            </w:r>
          </w:p>
        </w:tc>
      </w:tr>
      <w:tr w:rsidR="00C85ABA" w:rsidTr="3CD82621">
        <w:trPr>
          <w:jc w:val="center"/>
        </w:trPr>
        <w:tc>
          <w:tcPr>
            <w:tcW w:w="906" w:type="dxa"/>
            <w:vAlign w:val="center"/>
          </w:tcPr>
          <w:p w:rsidR="00C85ABA" w:rsidRPr="00CC0C1A" w:rsidRDefault="00C85ABA" w:rsidP="00CC0C1A">
            <w:pPr>
              <w:spacing w:line="288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CC0C1A">
              <w:rPr>
                <w:rFonts w:ascii="Arial" w:hAnsi="Arial" w:cs="Arial"/>
                <w:b/>
                <w:sz w:val="20"/>
                <w:szCs w:val="20"/>
              </w:rPr>
              <w:t>Durée :</w:t>
            </w:r>
          </w:p>
        </w:tc>
        <w:tc>
          <w:tcPr>
            <w:tcW w:w="7420" w:type="dxa"/>
            <w:gridSpan w:val="4"/>
            <w:vAlign w:val="center"/>
          </w:tcPr>
          <w:p w:rsidR="00C85ABA" w:rsidRDefault="00610A09" w:rsidP="00CC0C1A">
            <w:pPr>
              <w:spacing w:line="288" w:lineRule="auto"/>
            </w:pPr>
            <w:r>
              <w:t xml:space="preserve">    </w:t>
            </w:r>
            <w:r w:rsidR="00043192">
              <w:t>1 mois</w:t>
            </w:r>
          </w:p>
        </w:tc>
      </w:tr>
      <w:tr w:rsidR="00C85ABA" w:rsidTr="3CD82621">
        <w:trPr>
          <w:jc w:val="center"/>
        </w:trPr>
        <w:tc>
          <w:tcPr>
            <w:tcW w:w="1183" w:type="dxa"/>
            <w:gridSpan w:val="3"/>
            <w:vAlign w:val="center"/>
          </w:tcPr>
          <w:p w:rsidR="00C85ABA" w:rsidRPr="00CC0C1A" w:rsidRDefault="00C85ABA" w:rsidP="00CC0C1A">
            <w:pPr>
              <w:spacing w:line="288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CC0C1A">
              <w:rPr>
                <w:rFonts w:ascii="Arial" w:hAnsi="Arial" w:cs="Arial"/>
                <w:b/>
                <w:sz w:val="20"/>
                <w:szCs w:val="20"/>
              </w:rPr>
              <w:t>Période :</w:t>
            </w:r>
          </w:p>
        </w:tc>
        <w:tc>
          <w:tcPr>
            <w:tcW w:w="7143" w:type="dxa"/>
            <w:gridSpan w:val="2"/>
            <w:vAlign w:val="center"/>
          </w:tcPr>
          <w:p w:rsidR="00C85ABA" w:rsidRDefault="00043192" w:rsidP="00CC0C1A">
            <w:pPr>
              <w:spacing w:line="288" w:lineRule="auto"/>
            </w:pPr>
            <w:r>
              <w:t>06-01-2025 à 06-02</w:t>
            </w:r>
            <w:r w:rsidRPr="00043192">
              <w:t>-2025</w:t>
            </w:r>
          </w:p>
        </w:tc>
      </w:tr>
      <w:tr w:rsidR="00C85ABA" w:rsidTr="3CD82621">
        <w:trPr>
          <w:jc w:val="center"/>
        </w:trPr>
        <w:tc>
          <w:tcPr>
            <w:tcW w:w="2407" w:type="dxa"/>
            <w:gridSpan w:val="4"/>
            <w:vAlign w:val="center"/>
          </w:tcPr>
          <w:p w:rsidR="00C85ABA" w:rsidRPr="00CC0C1A" w:rsidRDefault="00C85ABA" w:rsidP="00CC0C1A">
            <w:pPr>
              <w:spacing w:line="288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CC0C1A">
              <w:rPr>
                <w:rFonts w:ascii="Arial" w:hAnsi="Arial" w:cs="Arial"/>
                <w:b/>
                <w:sz w:val="20"/>
                <w:szCs w:val="20"/>
              </w:rPr>
              <w:t>Nombre de stagiaire :</w:t>
            </w:r>
          </w:p>
        </w:tc>
        <w:tc>
          <w:tcPr>
            <w:tcW w:w="5919" w:type="dxa"/>
            <w:vAlign w:val="center"/>
          </w:tcPr>
          <w:p w:rsidR="00C85ABA" w:rsidRDefault="00043192" w:rsidP="00CC0C1A">
            <w:pPr>
              <w:spacing w:line="288" w:lineRule="auto"/>
            </w:pPr>
            <w:r>
              <w:t>01</w:t>
            </w:r>
          </w:p>
        </w:tc>
      </w:tr>
    </w:tbl>
    <w:p w:rsidR="00D83598" w:rsidRDefault="00D83598" w:rsidP="00BD3FCE"/>
    <w:tbl>
      <w:tblPr>
        <w:tblW w:w="9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900"/>
      </w:tblGrid>
      <w:tr w:rsidR="00C41A27" w:rsidTr="00CC0C1A">
        <w:trPr>
          <w:jc w:val="center"/>
        </w:trPr>
        <w:tc>
          <w:tcPr>
            <w:tcW w:w="9900" w:type="dxa"/>
          </w:tcPr>
          <w:p w:rsidR="00C41A27" w:rsidRPr="00C41A27" w:rsidRDefault="00C41A27" w:rsidP="00CC0C1A">
            <w:pPr>
              <w:spacing w:line="288" w:lineRule="auto"/>
            </w:pPr>
            <w:r w:rsidRPr="00CC0C1A">
              <w:rPr>
                <w:rFonts w:ascii="Arial" w:hAnsi="Arial" w:cs="Arial"/>
                <w:b/>
                <w:sz w:val="22"/>
                <w:szCs w:val="22"/>
              </w:rPr>
              <w:t>Intitulé du sujet :</w:t>
            </w:r>
            <w:r w:rsidR="00610A09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043192">
              <w:rPr>
                <w:rFonts w:ascii="Arial" w:hAnsi="Arial" w:cs="Arial"/>
                <w:b/>
                <w:sz w:val="22"/>
                <w:szCs w:val="22"/>
              </w:rPr>
              <w:t xml:space="preserve">Développement de Modèle de </w:t>
            </w:r>
            <w:proofErr w:type="spellStart"/>
            <w:r w:rsidR="00043192">
              <w:rPr>
                <w:rFonts w:ascii="Arial" w:hAnsi="Arial" w:cs="Arial"/>
                <w:b/>
                <w:sz w:val="22"/>
                <w:szCs w:val="22"/>
              </w:rPr>
              <w:t>Télemetry</w:t>
            </w:r>
            <w:proofErr w:type="spellEnd"/>
            <w:r w:rsidR="00043192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043192" w:rsidRPr="00043192">
              <w:rPr>
                <w:rFonts w:ascii="Arial" w:hAnsi="Arial" w:cs="Arial"/>
                <w:b/>
                <w:sz w:val="22"/>
                <w:szCs w:val="22"/>
              </w:rPr>
              <w:t xml:space="preserve">pour </w:t>
            </w:r>
            <w:r w:rsidR="00043192">
              <w:rPr>
                <w:rFonts w:ascii="Arial" w:hAnsi="Arial" w:cs="Arial"/>
                <w:b/>
                <w:sz w:val="22"/>
                <w:szCs w:val="22"/>
              </w:rPr>
              <w:t xml:space="preserve">la voiture </w:t>
            </w:r>
            <w:r w:rsidR="00043192" w:rsidRPr="00043192">
              <w:rPr>
                <w:rFonts w:ascii="Arial" w:hAnsi="Arial" w:cs="Arial"/>
                <w:b/>
                <w:sz w:val="22"/>
                <w:szCs w:val="22"/>
              </w:rPr>
              <w:t>ENIMIA</w:t>
            </w:r>
          </w:p>
        </w:tc>
      </w:tr>
    </w:tbl>
    <w:p w:rsidR="00C41A27" w:rsidRDefault="00C41A27" w:rsidP="00BD3FCE"/>
    <w:p w:rsidR="00394BA2" w:rsidRDefault="00394BA2" w:rsidP="00BD3FCE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740"/>
      </w:tblGrid>
      <w:tr w:rsidR="00C41A27" w:rsidTr="00CC0C1A">
        <w:trPr>
          <w:jc w:val="center"/>
        </w:trPr>
        <w:tc>
          <w:tcPr>
            <w:tcW w:w="7740" w:type="dxa"/>
          </w:tcPr>
          <w:p w:rsidR="00C41A27" w:rsidRDefault="00E501E4" w:rsidP="00CC0C1A">
            <w:pPr>
              <w:jc w:val="center"/>
            </w:pPr>
            <w:r w:rsidRPr="00CC0C1A">
              <w:rPr>
                <w:rFonts w:ascii="Arial" w:hAnsi="Arial" w:cs="Arial"/>
                <w:b/>
                <w:sz w:val="22"/>
                <w:szCs w:val="22"/>
              </w:rPr>
              <w:t>Description et o</w:t>
            </w:r>
            <w:r w:rsidR="00C41A27" w:rsidRPr="00CC0C1A">
              <w:rPr>
                <w:rFonts w:ascii="Arial" w:hAnsi="Arial" w:cs="Arial"/>
                <w:b/>
                <w:sz w:val="22"/>
                <w:szCs w:val="22"/>
              </w:rPr>
              <w:t xml:space="preserve">bjectifs </w:t>
            </w:r>
          </w:p>
        </w:tc>
      </w:tr>
    </w:tbl>
    <w:p w:rsidR="00564612" w:rsidRPr="007B27F8" w:rsidRDefault="00564612" w:rsidP="00564612">
      <w:pPr>
        <w:pStyle w:val="ListParagraph"/>
        <w:spacing w:before="120" w:after="120"/>
        <w:ind w:left="363" w:right="-289"/>
        <w:rPr>
          <w:b/>
          <w:u w:val="single"/>
        </w:rPr>
      </w:pPr>
      <w:r w:rsidRPr="007B27F8">
        <w:rPr>
          <w:b/>
          <w:u w:val="single"/>
        </w:rPr>
        <w:t>Objectifs à atteindre :</w:t>
      </w:r>
    </w:p>
    <w:p w:rsidR="00564612" w:rsidRDefault="00564612" w:rsidP="00564612">
      <w:pPr>
        <w:pStyle w:val="ListParagraph"/>
        <w:spacing w:before="120" w:after="120"/>
        <w:ind w:left="363" w:right="-289"/>
      </w:pPr>
    </w:p>
    <w:p w:rsidR="000B727F" w:rsidRDefault="00043192" w:rsidP="00E76D21">
      <w:pPr>
        <w:pStyle w:val="ListParagraph"/>
        <w:numPr>
          <w:ilvl w:val="0"/>
          <w:numId w:val="2"/>
        </w:numPr>
        <w:spacing w:before="120" w:after="120"/>
        <w:ind w:right="-289"/>
      </w:pPr>
      <w:r w:rsidRPr="00043192">
        <w:t>Développer un</w:t>
      </w:r>
      <w:r>
        <w:t xml:space="preserve"> modèle </w:t>
      </w:r>
      <w:proofErr w:type="spellStart"/>
      <w:r>
        <w:t>LoRaWAN</w:t>
      </w:r>
      <w:proofErr w:type="spellEnd"/>
      <w:r>
        <w:t xml:space="preserve"> correspondant aux normes</w:t>
      </w:r>
    </w:p>
    <w:p w:rsidR="00043192" w:rsidRDefault="00043192" w:rsidP="00E76D21">
      <w:pPr>
        <w:pStyle w:val="ListParagraph"/>
        <w:numPr>
          <w:ilvl w:val="0"/>
          <w:numId w:val="2"/>
        </w:numPr>
        <w:spacing w:before="120" w:after="120"/>
        <w:ind w:right="-289"/>
      </w:pPr>
      <w:r>
        <w:t>Etude de l’utilité de développer un modèle MQTT</w:t>
      </w:r>
    </w:p>
    <w:p w:rsidR="003B43AF" w:rsidRDefault="00DF51A4" w:rsidP="00E76D21">
      <w:pPr>
        <w:pStyle w:val="ListParagraph"/>
        <w:numPr>
          <w:ilvl w:val="0"/>
          <w:numId w:val="2"/>
        </w:numPr>
        <w:spacing w:before="120" w:after="120"/>
        <w:ind w:right="-289"/>
      </w:pPr>
      <w:r>
        <w:t>Optimiser la rapidité de monitoring</w:t>
      </w:r>
    </w:p>
    <w:p w:rsidR="00043192" w:rsidRDefault="003B43AF" w:rsidP="00E76D21">
      <w:pPr>
        <w:pStyle w:val="ListParagraph"/>
        <w:numPr>
          <w:ilvl w:val="0"/>
          <w:numId w:val="2"/>
        </w:numPr>
        <w:spacing w:before="120" w:after="120"/>
        <w:ind w:right="-289"/>
      </w:pPr>
      <w:r w:rsidRPr="003B43AF">
        <w:t>Optimiser la consommation d'énergie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560"/>
      </w:tblGrid>
      <w:tr w:rsidR="00412F3A" w:rsidTr="00CC0C1A">
        <w:trPr>
          <w:jc w:val="center"/>
        </w:trPr>
        <w:tc>
          <w:tcPr>
            <w:tcW w:w="7560" w:type="dxa"/>
          </w:tcPr>
          <w:p w:rsidR="00412F3A" w:rsidRDefault="00412F3A" w:rsidP="00CC0C1A">
            <w:pPr>
              <w:jc w:val="center"/>
            </w:pPr>
            <w:r w:rsidRPr="00CC0C1A">
              <w:rPr>
                <w:rFonts w:ascii="Arial" w:hAnsi="Arial" w:cs="Arial"/>
                <w:b/>
                <w:sz w:val="22"/>
                <w:szCs w:val="22"/>
              </w:rPr>
              <w:t xml:space="preserve">Connaissances </w:t>
            </w:r>
            <w:r w:rsidR="007C0280" w:rsidRPr="00CC0C1A">
              <w:rPr>
                <w:rFonts w:ascii="Arial" w:hAnsi="Arial" w:cs="Arial"/>
                <w:b/>
                <w:sz w:val="22"/>
                <w:szCs w:val="22"/>
              </w:rPr>
              <w:t xml:space="preserve">technologiques </w:t>
            </w:r>
            <w:r w:rsidRPr="00CC0C1A">
              <w:rPr>
                <w:rFonts w:ascii="Arial" w:hAnsi="Arial" w:cs="Arial"/>
                <w:b/>
                <w:sz w:val="22"/>
                <w:szCs w:val="22"/>
              </w:rPr>
              <w:t>exigées </w:t>
            </w:r>
          </w:p>
        </w:tc>
      </w:tr>
    </w:tbl>
    <w:p w:rsidR="0042758E" w:rsidRPr="0042758E" w:rsidRDefault="0042758E" w:rsidP="00D72238">
      <w:pPr>
        <w:spacing w:before="120" w:after="120"/>
        <w:ind w:left="-357" w:right="-289"/>
        <w:rPr>
          <w:sz w:val="10"/>
          <w:szCs w:val="10"/>
        </w:rPr>
      </w:pPr>
    </w:p>
    <w:p w:rsidR="00900863" w:rsidRDefault="00900863" w:rsidP="00A57F41">
      <w:pPr>
        <w:spacing w:before="120" w:after="120"/>
        <w:ind w:left="-357" w:right="-289"/>
      </w:pPr>
      <w:r w:rsidRPr="00C45166">
        <w:rPr>
          <w:b/>
        </w:rPr>
        <w:t>Matériel(s)</w:t>
      </w:r>
      <w:r>
        <w:t> :</w:t>
      </w:r>
      <w:r w:rsidR="00C23BBB">
        <w:t xml:space="preserve"> </w:t>
      </w:r>
      <w:proofErr w:type="gramStart"/>
      <w:r w:rsidR="00DF51A4">
        <w:t>ESP32 ,</w:t>
      </w:r>
      <w:proofErr w:type="gramEnd"/>
      <w:r w:rsidR="00DF51A4">
        <w:t xml:space="preserve"> </w:t>
      </w:r>
      <w:r w:rsidR="00A57F41">
        <w:t xml:space="preserve">Capteur de vitesse, Manomètre, Capteur de température PTC, Capteur de température, Capteur de pression douce, Unité GPS, </w:t>
      </w:r>
      <w:proofErr w:type="spellStart"/>
      <w:r w:rsidR="00A57F41">
        <w:t>Joulemètre</w:t>
      </w:r>
      <w:proofErr w:type="spellEnd"/>
      <w:r w:rsidR="00A57F41">
        <w:t>, Caméras audio/vidéo, Capteurs de force, Gyroscope.</w:t>
      </w:r>
    </w:p>
    <w:p w:rsidR="00900863" w:rsidRDefault="00900863" w:rsidP="00D72238">
      <w:pPr>
        <w:spacing w:before="120" w:after="120"/>
        <w:ind w:left="-357" w:right="-289"/>
      </w:pPr>
      <w:r w:rsidRPr="00C45166">
        <w:rPr>
          <w:b/>
        </w:rPr>
        <w:t>Système(s)</w:t>
      </w:r>
      <w:r>
        <w:t> :</w:t>
      </w:r>
      <w:r w:rsidR="00B3350D">
        <w:t xml:space="preserve"> </w:t>
      </w:r>
      <w:r w:rsidR="00A57F41">
        <w:t>Système de monitoring</w:t>
      </w:r>
    </w:p>
    <w:p w:rsidR="00900863" w:rsidRDefault="00900863" w:rsidP="00D72238">
      <w:pPr>
        <w:spacing w:before="120" w:after="120"/>
        <w:ind w:left="-357" w:right="-289"/>
      </w:pPr>
      <w:r w:rsidRPr="00C45166">
        <w:rPr>
          <w:b/>
        </w:rPr>
        <w:t>Méthodologie(s)</w:t>
      </w:r>
      <w:r>
        <w:t> :</w:t>
      </w:r>
      <w:r w:rsidR="00B3350D">
        <w:t xml:space="preserve"> </w:t>
      </w:r>
      <w:r w:rsidR="003B43AF" w:rsidRPr="003B43AF">
        <w:t>Agile</w:t>
      </w:r>
    </w:p>
    <w:p w:rsidR="00900863" w:rsidRDefault="00900863" w:rsidP="00C23BBB">
      <w:pPr>
        <w:spacing w:before="120" w:after="120"/>
        <w:ind w:left="-357" w:right="-289"/>
      </w:pPr>
      <w:r w:rsidRPr="00C45166">
        <w:rPr>
          <w:b/>
        </w:rPr>
        <w:t xml:space="preserve">Langage(s) de </w:t>
      </w:r>
      <w:r w:rsidR="00C23BBB" w:rsidRPr="00C45166">
        <w:rPr>
          <w:b/>
        </w:rPr>
        <w:t>programmation</w:t>
      </w:r>
      <w:r w:rsidR="00C23BBB">
        <w:rPr>
          <w:b/>
        </w:rPr>
        <w:t> </w:t>
      </w:r>
      <w:r w:rsidR="00C23BBB">
        <w:t xml:space="preserve">: </w:t>
      </w:r>
      <w:r w:rsidR="003B43AF">
        <w:t xml:space="preserve">C/C++ </w:t>
      </w:r>
    </w:p>
    <w:p w:rsidR="00A57F41" w:rsidRDefault="00900863" w:rsidP="00A57F41">
      <w:pPr>
        <w:spacing w:before="120" w:after="120"/>
        <w:ind w:left="-357" w:right="-289"/>
      </w:pPr>
      <w:r w:rsidRPr="00C45166">
        <w:rPr>
          <w:b/>
        </w:rPr>
        <w:t>Atelier/Outils de développement</w:t>
      </w:r>
      <w:r w:rsidR="00C23BBB">
        <w:rPr>
          <w:b/>
        </w:rPr>
        <w:t> :</w:t>
      </w:r>
      <w:r w:rsidR="00602432">
        <w:t xml:space="preserve"> </w:t>
      </w:r>
      <w:r w:rsidR="00A57F41">
        <w:t>Environnements de Développement Intégré (IDE), Outils de</w:t>
      </w:r>
    </w:p>
    <w:p w:rsidR="00C23BBB" w:rsidRDefault="00A57F41" w:rsidP="00A57F41">
      <w:pPr>
        <w:spacing w:before="120" w:after="120"/>
        <w:ind w:left="-357" w:right="-289"/>
        <w:rPr>
          <w:b/>
        </w:rPr>
      </w:pPr>
      <w:proofErr w:type="gramStart"/>
      <w:r>
        <w:t>test</w:t>
      </w:r>
      <w:proofErr w:type="gramEnd"/>
      <w:r>
        <w:t>, Optimisation itérative</w:t>
      </w:r>
    </w:p>
    <w:p w:rsidR="00900863" w:rsidRDefault="00900863" w:rsidP="00D72238">
      <w:pPr>
        <w:spacing w:before="120" w:after="120"/>
        <w:ind w:left="-357" w:right="-289"/>
      </w:pPr>
      <w:r w:rsidRPr="00C45166">
        <w:rPr>
          <w:b/>
        </w:rPr>
        <w:t>Autres</w:t>
      </w:r>
      <w:r>
        <w:t> :</w:t>
      </w:r>
      <w:r w:rsidR="00C23BBB">
        <w:t xml:space="preserve"> capacité de travailler en équipe.</w:t>
      </w:r>
    </w:p>
    <w:p w:rsidR="00900863" w:rsidRDefault="00900863" w:rsidP="00D72238">
      <w:pPr>
        <w:spacing w:before="120" w:after="120"/>
        <w:ind w:left="-357" w:right="-289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140"/>
      </w:tblGrid>
      <w:tr w:rsidR="003A3405" w:rsidTr="00CC0C1A">
        <w:trPr>
          <w:jc w:val="center"/>
        </w:trPr>
        <w:tc>
          <w:tcPr>
            <w:tcW w:w="4140" w:type="dxa"/>
          </w:tcPr>
          <w:p w:rsidR="003A3405" w:rsidRPr="00CC0C1A" w:rsidRDefault="003A3405" w:rsidP="00CC0C1A">
            <w:pPr>
              <w:ind w:right="-289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C0C1A">
              <w:rPr>
                <w:rFonts w:ascii="Arial" w:hAnsi="Arial" w:cs="Arial"/>
                <w:b/>
                <w:sz w:val="22"/>
                <w:szCs w:val="22"/>
              </w:rPr>
              <w:t>Contact</w:t>
            </w:r>
          </w:p>
        </w:tc>
      </w:tr>
    </w:tbl>
    <w:p w:rsidR="003B58A6" w:rsidRDefault="003B58A6" w:rsidP="00D64486">
      <w:pPr>
        <w:spacing w:before="120" w:after="120"/>
        <w:ind w:left="-357" w:right="-289"/>
        <w:rPr>
          <w:rFonts w:ascii="Arial" w:hAnsi="Arial" w:cs="Arial"/>
          <w:b/>
          <w:sz w:val="22"/>
          <w:szCs w:val="22"/>
        </w:rPr>
      </w:pPr>
    </w:p>
    <w:sectPr w:rsidR="003B58A6" w:rsidSect="0003543E">
      <w:headerReference w:type="default" r:id="rId10"/>
      <w:footerReference w:type="default" r:id="rId11"/>
      <w:pgSz w:w="11906" w:h="16838"/>
      <w:pgMar w:top="1418" w:right="1418" w:bottom="1418" w:left="1418" w:header="540" w:footer="38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3B97" w:rsidRDefault="006E3B97">
      <w:r>
        <w:separator/>
      </w:r>
    </w:p>
  </w:endnote>
  <w:endnote w:type="continuationSeparator" w:id="0">
    <w:p w:rsidR="006E3B97" w:rsidRDefault="006E3B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2853" w:rsidRDefault="00546120" w:rsidP="002E2853">
    <w:pPr>
      <w:pStyle w:val="Footer"/>
      <w:jc w:val="center"/>
      <w:rPr>
        <w:rFonts w:ascii="Arial" w:hAnsi="Arial"/>
        <w:b/>
        <w:sz w:val="16"/>
      </w:rPr>
    </w:pPr>
    <w:r w:rsidRPr="00546120">
      <w:rPr>
        <w:rFonts w:ascii="Arial" w:hAnsi="Arial"/>
        <w:b/>
        <w:sz w:val="16"/>
      </w:rPr>
      <w:pict>
        <v:rect id="_x0000_i1025" style="width:549pt;height:1.5pt" o:hralign="center" o:hrstd="t" o:hrnoshade="t" o:hr="t" fillcolor="#396" stroked="f"/>
      </w:pict>
    </w:r>
    <w:r w:rsidR="002E2853" w:rsidRPr="002E2853">
      <w:rPr>
        <w:rFonts w:ascii="Arial" w:hAnsi="Arial"/>
        <w:b/>
        <w:sz w:val="16"/>
      </w:rPr>
      <w:t xml:space="preserve"> </w:t>
    </w:r>
    <w:r w:rsidR="002E2853">
      <w:rPr>
        <w:rFonts w:ascii="Arial" w:hAnsi="Arial"/>
        <w:b/>
        <w:sz w:val="16"/>
      </w:rPr>
      <w:t xml:space="preserve">S.A. au Capital de </w:t>
    </w:r>
    <w:r w:rsidR="002E2853">
      <w:rPr>
        <w:rFonts w:ascii="Arial" w:hAnsi="Arial"/>
        <w:b/>
        <w:snapToGrid w:val="0"/>
        <w:sz w:val="16"/>
      </w:rPr>
      <w:t>480 000 DT</w:t>
    </w:r>
    <w:r w:rsidR="002E2853">
      <w:rPr>
        <w:rFonts w:ascii="Arial" w:hAnsi="Arial"/>
        <w:b/>
        <w:sz w:val="16"/>
      </w:rPr>
      <w:t xml:space="preserve"> – RC : B2433052005 – I.F. : 925641WAM0000 – Code en Douane : 818911K</w:t>
    </w:r>
  </w:p>
  <w:p w:rsidR="002E2853" w:rsidRPr="009B574F" w:rsidRDefault="002E2853" w:rsidP="002E2853">
    <w:pPr>
      <w:pStyle w:val="Footer"/>
      <w:jc w:val="center"/>
      <w:rPr>
        <w:rFonts w:ascii="Arial" w:hAnsi="Arial"/>
        <w:b/>
        <w:sz w:val="16"/>
      </w:rPr>
    </w:pPr>
    <w:r w:rsidRPr="009B574F">
      <w:rPr>
        <w:rFonts w:ascii="Arial" w:hAnsi="Arial"/>
        <w:b/>
        <w:sz w:val="16"/>
      </w:rPr>
      <w:t xml:space="preserve">Adresse Siège Social : Pôle </w:t>
    </w:r>
    <w:r w:rsidR="006D14EF" w:rsidRPr="00B305FF">
      <w:rPr>
        <w:rFonts w:ascii="Arial" w:hAnsi="Arial"/>
        <w:b/>
        <w:sz w:val="16"/>
      </w:rPr>
      <w:t xml:space="preserve">technologique El </w:t>
    </w:r>
    <w:proofErr w:type="spellStart"/>
    <w:r w:rsidR="006D14EF" w:rsidRPr="00B305FF">
      <w:rPr>
        <w:rFonts w:ascii="Arial" w:hAnsi="Arial"/>
        <w:b/>
        <w:sz w:val="16"/>
      </w:rPr>
      <w:t>Ghazala</w:t>
    </w:r>
    <w:proofErr w:type="spellEnd"/>
    <w:r w:rsidR="00DD1C7A">
      <w:rPr>
        <w:rFonts w:ascii="Arial" w:hAnsi="Arial"/>
        <w:b/>
        <w:sz w:val="16"/>
      </w:rPr>
      <w:t>,</w:t>
    </w:r>
    <w:r w:rsidR="006D14EF">
      <w:rPr>
        <w:rFonts w:ascii="Arial" w:hAnsi="Arial"/>
        <w:b/>
        <w:sz w:val="16"/>
      </w:rPr>
      <w:t xml:space="preserve"> </w:t>
    </w:r>
    <w:r w:rsidR="006D14EF" w:rsidRPr="00B305FF">
      <w:rPr>
        <w:rFonts w:ascii="Arial" w:hAnsi="Arial"/>
        <w:b/>
        <w:sz w:val="16"/>
      </w:rPr>
      <w:t xml:space="preserve">Zone Industrielle </w:t>
    </w:r>
    <w:proofErr w:type="spellStart"/>
    <w:r w:rsidR="006D14EF" w:rsidRPr="00B305FF">
      <w:rPr>
        <w:rFonts w:ascii="Arial" w:hAnsi="Arial"/>
        <w:b/>
        <w:sz w:val="16"/>
      </w:rPr>
      <w:t>Chotrana</w:t>
    </w:r>
    <w:proofErr w:type="spellEnd"/>
    <w:r w:rsidR="006D14EF" w:rsidRPr="00B305FF">
      <w:rPr>
        <w:rFonts w:ascii="Arial" w:hAnsi="Arial"/>
        <w:b/>
        <w:sz w:val="16"/>
      </w:rPr>
      <w:t xml:space="preserve"> 2, lot AFI N°9</w:t>
    </w:r>
    <w:r w:rsidR="006D14EF">
      <w:rPr>
        <w:rFonts w:ascii="Arial" w:hAnsi="Arial"/>
        <w:b/>
        <w:sz w:val="16"/>
      </w:rPr>
      <w:t xml:space="preserve"> </w:t>
    </w:r>
    <w:r>
      <w:rPr>
        <w:rFonts w:ascii="Arial" w:hAnsi="Arial"/>
        <w:b/>
        <w:sz w:val="16"/>
      </w:rPr>
      <w:t>-Ariana-Tunisie</w:t>
    </w:r>
    <w:r w:rsidRPr="009B574F">
      <w:rPr>
        <w:rFonts w:ascii="Arial" w:hAnsi="Arial"/>
        <w:b/>
        <w:sz w:val="16"/>
      </w:rPr>
      <w:t xml:space="preserve"> </w:t>
    </w:r>
  </w:p>
  <w:p w:rsidR="002E2853" w:rsidRPr="009B574F" w:rsidRDefault="002E2853" w:rsidP="002E2853">
    <w:pPr>
      <w:pStyle w:val="Footer"/>
      <w:jc w:val="center"/>
      <w:rPr>
        <w:rFonts w:ascii="Arial" w:hAnsi="Arial"/>
        <w:b/>
        <w:sz w:val="16"/>
      </w:rPr>
    </w:pPr>
    <w:r w:rsidRPr="009B574F">
      <w:rPr>
        <w:rFonts w:ascii="Arial" w:hAnsi="Arial"/>
        <w:b/>
        <w:sz w:val="16"/>
      </w:rPr>
      <w:t xml:space="preserve">Adresse de correspondance : Pôle Technologique El </w:t>
    </w:r>
    <w:proofErr w:type="spellStart"/>
    <w:r w:rsidRPr="009B574F">
      <w:rPr>
        <w:rFonts w:ascii="Arial" w:hAnsi="Arial"/>
        <w:b/>
        <w:sz w:val="16"/>
      </w:rPr>
      <w:t>Ghazala</w:t>
    </w:r>
    <w:proofErr w:type="spellEnd"/>
    <w:r>
      <w:rPr>
        <w:rFonts w:ascii="Arial" w:hAnsi="Arial"/>
        <w:b/>
        <w:sz w:val="16"/>
      </w:rPr>
      <w:t xml:space="preserve"> </w:t>
    </w:r>
    <w:r w:rsidRPr="009B574F">
      <w:rPr>
        <w:rFonts w:ascii="Arial" w:hAnsi="Arial"/>
        <w:b/>
        <w:sz w:val="16"/>
      </w:rPr>
      <w:t>–</w:t>
    </w:r>
    <w:r>
      <w:rPr>
        <w:rFonts w:ascii="Arial" w:hAnsi="Arial"/>
        <w:b/>
        <w:sz w:val="16"/>
      </w:rPr>
      <w:t xml:space="preserve"> BP 99- </w:t>
    </w:r>
    <w:r w:rsidRPr="009B574F">
      <w:rPr>
        <w:rFonts w:ascii="Arial" w:hAnsi="Arial"/>
        <w:b/>
        <w:sz w:val="16"/>
      </w:rPr>
      <w:t xml:space="preserve">2088 </w:t>
    </w:r>
  </w:p>
  <w:p w:rsidR="002300C7" w:rsidRDefault="004A41EE" w:rsidP="007934FB">
    <w:pPr>
      <w:pStyle w:val="Footer"/>
      <w:jc w:val="center"/>
      <w:rPr>
        <w:rFonts w:ascii="Arial" w:hAnsi="Arial"/>
        <w:b/>
        <w:sz w:val="16"/>
      </w:rPr>
    </w:pPr>
    <w:r w:rsidRPr="00B305FF">
      <w:rPr>
        <w:rFonts w:ascii="Arial" w:hAnsi="Arial"/>
        <w:b/>
        <w:sz w:val="16"/>
      </w:rPr>
      <w:t>Tél. : +216 </w:t>
    </w:r>
    <w:hyperlink r:id="rId1" w:tgtFrame="_blank" w:history="1">
      <w:r w:rsidRPr="00B305FF">
        <w:rPr>
          <w:rFonts w:ascii="Arial" w:hAnsi="Arial"/>
          <w:b/>
          <w:sz w:val="16"/>
        </w:rPr>
        <w:t>70 687 917</w:t>
      </w:r>
    </w:hyperlink>
    <w:r>
      <w:rPr>
        <w:rFonts w:ascii="Arial" w:hAnsi="Arial"/>
        <w:b/>
        <w:sz w:val="16"/>
      </w:rPr>
      <w:t xml:space="preserve"> –  Fax : </w:t>
    </w:r>
    <w:r w:rsidR="00DD1C7A">
      <w:rPr>
        <w:rFonts w:ascii="Arial" w:hAnsi="Arial"/>
        <w:b/>
        <w:sz w:val="16"/>
      </w:rPr>
      <w:t>+216</w:t>
    </w:r>
    <w:r w:rsidR="00DD1C7A" w:rsidRPr="00DD1C7A">
      <w:rPr>
        <w:rFonts w:ascii="Arial" w:hAnsi="Arial"/>
        <w:b/>
        <w:sz w:val="16"/>
        <w:szCs w:val="16"/>
      </w:rPr>
      <w:t xml:space="preserve"> </w:t>
    </w:r>
    <w:hyperlink r:id="rId2" w:tgtFrame="_blank" w:history="1">
      <w:r w:rsidR="00DD1C7A" w:rsidRPr="00DD1C7A">
        <w:rPr>
          <w:rStyle w:val="Hyperlink"/>
          <w:rFonts w:ascii="Arial" w:hAnsi="Arial" w:cs="Arial"/>
          <w:b/>
          <w:bCs/>
          <w:color w:val="auto"/>
          <w:sz w:val="16"/>
          <w:szCs w:val="16"/>
          <w:u w:val="none"/>
          <w:shd w:val="clear" w:color="auto" w:fill="FFFFFF"/>
        </w:rPr>
        <w:t>70 687 892</w:t>
      </w:r>
    </w:hyperlink>
    <w:r w:rsidRPr="009705A1">
      <w:rPr>
        <w:rFonts w:ascii="Arial" w:hAnsi="Arial"/>
        <w:b/>
        <w:sz w:val="16"/>
      </w:rPr>
      <w:t xml:space="preserve">– e-mail : </w:t>
    </w:r>
    <w:hyperlink r:id="rId3" w:history="1">
      <w:r w:rsidRPr="004B6C22">
        <w:rPr>
          <w:rStyle w:val="Hyperlink"/>
          <w:rFonts w:ascii="Arial" w:hAnsi="Arial"/>
          <w:b/>
          <w:sz w:val="16"/>
        </w:rPr>
        <w:t>ardia.contact@ardia.com.tn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3B97" w:rsidRDefault="006E3B97">
      <w:r>
        <w:separator/>
      </w:r>
    </w:p>
  </w:footnote>
  <w:footnote w:type="continuationSeparator" w:id="0">
    <w:p w:rsidR="006E3B97" w:rsidRDefault="006E3B9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10" w:type="dxa"/>
      <w:tblInd w:w="-5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/>
    </w:tblPr>
    <w:tblGrid>
      <w:gridCol w:w="2962"/>
      <w:gridCol w:w="5854"/>
      <w:gridCol w:w="1594"/>
    </w:tblGrid>
    <w:tr w:rsidR="002300C7" w:rsidTr="005429D5">
      <w:trPr>
        <w:trHeight w:val="862"/>
      </w:trPr>
      <w:tc>
        <w:tcPr>
          <w:tcW w:w="2962" w:type="dxa"/>
          <w:vAlign w:val="center"/>
        </w:tcPr>
        <w:p w:rsidR="002300C7" w:rsidRPr="006D14EF" w:rsidRDefault="00546120" w:rsidP="006D14EF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noProof/>
              <w:sz w:val="14"/>
              <w:szCs w:val="14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0;margin-top:0;width:154.3pt;height:38.95pt;z-index:251658240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" stroked="f">
                <v:textbox style="mso-fit-shape-to-text:t">
                  <w:txbxContent>
                    <w:p w:rsidR="006D14EF" w:rsidRPr="00FF43B5" w:rsidRDefault="006D14EF" w:rsidP="00972728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w:r>
        </w:p>
      </w:tc>
      <w:tc>
        <w:tcPr>
          <w:tcW w:w="5854" w:type="dxa"/>
          <w:vAlign w:val="center"/>
        </w:tcPr>
        <w:p w:rsidR="002300C7" w:rsidRPr="00D030CC" w:rsidRDefault="002300C7" w:rsidP="00C97EDE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SUJET DE STAGE</w:t>
          </w:r>
        </w:p>
      </w:tc>
      <w:tc>
        <w:tcPr>
          <w:tcW w:w="1594" w:type="dxa"/>
          <w:vAlign w:val="center"/>
        </w:tcPr>
        <w:p w:rsidR="006D14EF" w:rsidRDefault="006D14EF" w:rsidP="00C97EDE">
          <w:pPr>
            <w:rPr>
              <w:rFonts w:ascii="Arial" w:hAnsi="Arial" w:cs="Arial"/>
              <w:b/>
              <w:sz w:val="18"/>
              <w:szCs w:val="18"/>
            </w:rPr>
          </w:pPr>
        </w:p>
        <w:p w:rsidR="006D14EF" w:rsidRDefault="006D14EF" w:rsidP="00C97EDE">
          <w:pPr>
            <w:rPr>
              <w:rFonts w:ascii="Arial" w:hAnsi="Arial" w:cs="Arial"/>
              <w:b/>
              <w:sz w:val="18"/>
              <w:szCs w:val="18"/>
            </w:rPr>
          </w:pPr>
        </w:p>
        <w:p w:rsidR="002300C7" w:rsidRPr="00974C1C" w:rsidRDefault="002300C7" w:rsidP="006D14EF">
          <w:pPr>
            <w:jc w:val="right"/>
            <w:rPr>
              <w:rFonts w:ascii="Comic Sans MS" w:hAnsi="Comic Sans MS"/>
              <w:sz w:val="18"/>
              <w:szCs w:val="18"/>
            </w:rPr>
          </w:pPr>
          <w:r w:rsidRPr="000150A5">
            <w:rPr>
              <w:rFonts w:ascii="Arial" w:hAnsi="Arial" w:cs="Arial"/>
              <w:b/>
              <w:sz w:val="18"/>
              <w:szCs w:val="18"/>
            </w:rPr>
            <w:t xml:space="preserve"> </w:t>
          </w:r>
          <w:r w:rsidR="00546120" w:rsidRPr="0014037B">
            <w:rPr>
              <w:rFonts w:ascii="Arial" w:hAnsi="Arial" w:cs="Arial"/>
              <w:b/>
              <w:sz w:val="18"/>
              <w:szCs w:val="18"/>
              <w:lang w:val="en-GB"/>
            </w:rPr>
            <w:fldChar w:fldCharType="begin"/>
          </w:r>
          <w:r w:rsidRPr="0014037B">
            <w:rPr>
              <w:rFonts w:ascii="Arial" w:hAnsi="Arial" w:cs="Arial"/>
              <w:b/>
              <w:sz w:val="18"/>
              <w:szCs w:val="18"/>
              <w:lang w:val="en-GB"/>
            </w:rPr>
            <w:instrText xml:space="preserve"> PAGE </w:instrText>
          </w:r>
          <w:r w:rsidR="00546120" w:rsidRPr="0014037B">
            <w:rPr>
              <w:rFonts w:ascii="Arial" w:hAnsi="Arial" w:cs="Arial"/>
              <w:b/>
              <w:sz w:val="18"/>
              <w:szCs w:val="18"/>
              <w:lang w:val="en-GB"/>
            </w:rPr>
            <w:fldChar w:fldCharType="separate"/>
          </w:r>
          <w:r w:rsidR="00A57F41">
            <w:rPr>
              <w:rFonts w:ascii="Arial" w:hAnsi="Arial" w:cs="Arial"/>
              <w:b/>
              <w:noProof/>
              <w:sz w:val="18"/>
              <w:szCs w:val="18"/>
              <w:lang w:val="en-GB"/>
            </w:rPr>
            <w:t>1</w:t>
          </w:r>
          <w:r w:rsidR="00546120" w:rsidRPr="0014037B">
            <w:rPr>
              <w:rFonts w:ascii="Arial" w:hAnsi="Arial" w:cs="Arial"/>
              <w:b/>
              <w:sz w:val="18"/>
              <w:szCs w:val="18"/>
              <w:lang w:val="en-GB"/>
            </w:rPr>
            <w:fldChar w:fldCharType="end"/>
          </w:r>
          <w:r w:rsidRPr="0014037B">
            <w:rPr>
              <w:rFonts w:ascii="Arial" w:hAnsi="Arial" w:cs="Arial"/>
              <w:b/>
              <w:sz w:val="18"/>
              <w:szCs w:val="18"/>
              <w:lang w:val="en-GB"/>
            </w:rPr>
            <w:t>/</w:t>
          </w:r>
          <w:r w:rsidR="00546120" w:rsidRPr="0014037B">
            <w:rPr>
              <w:rFonts w:ascii="Arial" w:hAnsi="Arial" w:cs="Arial"/>
              <w:b/>
              <w:sz w:val="18"/>
              <w:szCs w:val="18"/>
              <w:lang w:val="en-GB"/>
            </w:rPr>
            <w:fldChar w:fldCharType="begin"/>
          </w:r>
          <w:r w:rsidRPr="0014037B">
            <w:rPr>
              <w:rFonts w:ascii="Arial" w:hAnsi="Arial" w:cs="Arial"/>
              <w:b/>
              <w:sz w:val="18"/>
              <w:szCs w:val="18"/>
              <w:lang w:val="en-GB"/>
            </w:rPr>
            <w:instrText xml:space="preserve"> NUMPAGES </w:instrText>
          </w:r>
          <w:r w:rsidR="00546120" w:rsidRPr="0014037B">
            <w:rPr>
              <w:rFonts w:ascii="Arial" w:hAnsi="Arial" w:cs="Arial"/>
              <w:b/>
              <w:sz w:val="18"/>
              <w:szCs w:val="18"/>
              <w:lang w:val="en-GB"/>
            </w:rPr>
            <w:fldChar w:fldCharType="separate"/>
          </w:r>
          <w:r w:rsidR="00A57F41">
            <w:rPr>
              <w:rFonts w:ascii="Arial" w:hAnsi="Arial" w:cs="Arial"/>
              <w:b/>
              <w:noProof/>
              <w:sz w:val="18"/>
              <w:szCs w:val="18"/>
              <w:lang w:val="en-GB"/>
            </w:rPr>
            <w:t>1</w:t>
          </w:r>
          <w:r w:rsidR="00546120" w:rsidRPr="0014037B">
            <w:rPr>
              <w:rFonts w:ascii="Arial" w:hAnsi="Arial" w:cs="Arial"/>
              <w:b/>
              <w:sz w:val="18"/>
              <w:szCs w:val="18"/>
              <w:lang w:val="en-GB"/>
            </w:rPr>
            <w:fldChar w:fldCharType="end"/>
          </w:r>
        </w:p>
      </w:tc>
    </w:tr>
  </w:tbl>
  <w:p w:rsidR="005429D5" w:rsidRDefault="005429D5">
    <w:pPr>
      <w:pStyle w:val="Header"/>
      <w:rPr>
        <w:sz w:val="8"/>
        <w:szCs w:val="8"/>
      </w:rPr>
    </w:pPr>
  </w:p>
  <w:p w:rsidR="002300C7" w:rsidRPr="005429D5" w:rsidRDefault="00546120">
    <w:pPr>
      <w:pStyle w:val="Header"/>
      <w:rPr>
        <w:sz w:val="8"/>
        <w:szCs w:val="8"/>
      </w:rPr>
    </w:pPr>
    <w:r>
      <w:rPr>
        <w:noProof/>
        <w:sz w:val="8"/>
        <w:szCs w:val="8"/>
      </w:rPr>
      <w:pict>
        <v:rect id="Rectangle 1" o:spid="_x0000_s1028" style="position:absolute;margin-left:-33pt;margin-top:4pt;width:522pt;height:69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571715"/>
    <w:multiLevelType w:val="hybridMultilevel"/>
    <w:tmpl w:val="6346F1BC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111166E8"/>
    <w:multiLevelType w:val="hybridMultilevel"/>
    <w:tmpl w:val="24100660"/>
    <w:lvl w:ilvl="0" w:tplc="05D4192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stylePaneFormatFilter w:val="3F01"/>
  <w:defaultTabStop w:val="708"/>
  <w:hyphenationZone w:val="425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610A09"/>
    <w:rsid w:val="00011C8C"/>
    <w:rsid w:val="00023894"/>
    <w:rsid w:val="0003543E"/>
    <w:rsid w:val="00043192"/>
    <w:rsid w:val="000529F7"/>
    <w:rsid w:val="000606CE"/>
    <w:rsid w:val="00071AF4"/>
    <w:rsid w:val="000727A7"/>
    <w:rsid w:val="000736ED"/>
    <w:rsid w:val="00077920"/>
    <w:rsid w:val="000902FA"/>
    <w:rsid w:val="000963D3"/>
    <w:rsid w:val="000A5283"/>
    <w:rsid w:val="000B727F"/>
    <w:rsid w:val="000C0297"/>
    <w:rsid w:val="000C1E47"/>
    <w:rsid w:val="0014037B"/>
    <w:rsid w:val="0015544D"/>
    <w:rsid w:val="00165D67"/>
    <w:rsid w:val="001669CC"/>
    <w:rsid w:val="00166AB0"/>
    <w:rsid w:val="0017523A"/>
    <w:rsid w:val="0018486F"/>
    <w:rsid w:val="00196D87"/>
    <w:rsid w:val="001A7EDB"/>
    <w:rsid w:val="001B6510"/>
    <w:rsid w:val="001E5876"/>
    <w:rsid w:val="002300C7"/>
    <w:rsid w:val="002A7B3E"/>
    <w:rsid w:val="002B5384"/>
    <w:rsid w:val="002C7D39"/>
    <w:rsid w:val="002D138E"/>
    <w:rsid w:val="002E2853"/>
    <w:rsid w:val="002F10A0"/>
    <w:rsid w:val="0030278B"/>
    <w:rsid w:val="003076AD"/>
    <w:rsid w:val="0032428E"/>
    <w:rsid w:val="00343EF2"/>
    <w:rsid w:val="00394AFF"/>
    <w:rsid w:val="00394BA2"/>
    <w:rsid w:val="003A3405"/>
    <w:rsid w:val="003B43AF"/>
    <w:rsid w:val="003B58A6"/>
    <w:rsid w:val="003C390C"/>
    <w:rsid w:val="003C48F6"/>
    <w:rsid w:val="00412F3A"/>
    <w:rsid w:val="0042758E"/>
    <w:rsid w:val="00431745"/>
    <w:rsid w:val="00447FCA"/>
    <w:rsid w:val="00474EC4"/>
    <w:rsid w:val="004813AE"/>
    <w:rsid w:val="004825C4"/>
    <w:rsid w:val="004A15F9"/>
    <w:rsid w:val="004A41EE"/>
    <w:rsid w:val="004F24EA"/>
    <w:rsid w:val="005154C7"/>
    <w:rsid w:val="00535F2C"/>
    <w:rsid w:val="005429D5"/>
    <w:rsid w:val="00546120"/>
    <w:rsid w:val="0055051D"/>
    <w:rsid w:val="00564612"/>
    <w:rsid w:val="00572754"/>
    <w:rsid w:val="00595D2F"/>
    <w:rsid w:val="005A30F3"/>
    <w:rsid w:val="005B1BF2"/>
    <w:rsid w:val="005B5515"/>
    <w:rsid w:val="005C1649"/>
    <w:rsid w:val="005D5FDA"/>
    <w:rsid w:val="005D6A0A"/>
    <w:rsid w:val="005D6C2A"/>
    <w:rsid w:val="005E5657"/>
    <w:rsid w:val="005E597F"/>
    <w:rsid w:val="005F00E6"/>
    <w:rsid w:val="005F04A6"/>
    <w:rsid w:val="005F203A"/>
    <w:rsid w:val="00602432"/>
    <w:rsid w:val="00610A09"/>
    <w:rsid w:val="006137A1"/>
    <w:rsid w:val="00667E69"/>
    <w:rsid w:val="006815E6"/>
    <w:rsid w:val="00694799"/>
    <w:rsid w:val="006A3319"/>
    <w:rsid w:val="006B3363"/>
    <w:rsid w:val="006C6991"/>
    <w:rsid w:val="006D14EF"/>
    <w:rsid w:val="006D68E8"/>
    <w:rsid w:val="006E3B97"/>
    <w:rsid w:val="00722892"/>
    <w:rsid w:val="007400E0"/>
    <w:rsid w:val="007913B4"/>
    <w:rsid w:val="007934FB"/>
    <w:rsid w:val="007C0280"/>
    <w:rsid w:val="007E44D4"/>
    <w:rsid w:val="007E7D34"/>
    <w:rsid w:val="007F0810"/>
    <w:rsid w:val="00820AB8"/>
    <w:rsid w:val="008266EA"/>
    <w:rsid w:val="00833FF9"/>
    <w:rsid w:val="0083719D"/>
    <w:rsid w:val="00853900"/>
    <w:rsid w:val="00862924"/>
    <w:rsid w:val="008C5E10"/>
    <w:rsid w:val="008D1689"/>
    <w:rsid w:val="00900863"/>
    <w:rsid w:val="009040CE"/>
    <w:rsid w:val="00912754"/>
    <w:rsid w:val="00972728"/>
    <w:rsid w:val="00976C92"/>
    <w:rsid w:val="00991C35"/>
    <w:rsid w:val="009A1664"/>
    <w:rsid w:val="009B2BE1"/>
    <w:rsid w:val="009E7C26"/>
    <w:rsid w:val="00A06036"/>
    <w:rsid w:val="00A06671"/>
    <w:rsid w:val="00A06E8A"/>
    <w:rsid w:val="00A108FD"/>
    <w:rsid w:val="00A21AB0"/>
    <w:rsid w:val="00A270BA"/>
    <w:rsid w:val="00A42E31"/>
    <w:rsid w:val="00A43DE6"/>
    <w:rsid w:val="00A52B7D"/>
    <w:rsid w:val="00A57F41"/>
    <w:rsid w:val="00A8318D"/>
    <w:rsid w:val="00AF19CC"/>
    <w:rsid w:val="00B23AA3"/>
    <w:rsid w:val="00B30F16"/>
    <w:rsid w:val="00B3350D"/>
    <w:rsid w:val="00B51EBB"/>
    <w:rsid w:val="00B81E11"/>
    <w:rsid w:val="00B84FAA"/>
    <w:rsid w:val="00B8723D"/>
    <w:rsid w:val="00BB2000"/>
    <w:rsid w:val="00BB4F74"/>
    <w:rsid w:val="00BC6B3B"/>
    <w:rsid w:val="00BD3FCE"/>
    <w:rsid w:val="00BF17AD"/>
    <w:rsid w:val="00BF1A20"/>
    <w:rsid w:val="00BF624F"/>
    <w:rsid w:val="00C070E0"/>
    <w:rsid w:val="00C218C1"/>
    <w:rsid w:val="00C23BBB"/>
    <w:rsid w:val="00C41A27"/>
    <w:rsid w:val="00C45166"/>
    <w:rsid w:val="00C85ABA"/>
    <w:rsid w:val="00C93084"/>
    <w:rsid w:val="00C97EDE"/>
    <w:rsid w:val="00CB084D"/>
    <w:rsid w:val="00CC0C1A"/>
    <w:rsid w:val="00CE3737"/>
    <w:rsid w:val="00D002DE"/>
    <w:rsid w:val="00D20D51"/>
    <w:rsid w:val="00D26627"/>
    <w:rsid w:val="00D47CFD"/>
    <w:rsid w:val="00D64486"/>
    <w:rsid w:val="00D72238"/>
    <w:rsid w:val="00D83598"/>
    <w:rsid w:val="00DA7704"/>
    <w:rsid w:val="00DC1F40"/>
    <w:rsid w:val="00DD1C7A"/>
    <w:rsid w:val="00DD46ED"/>
    <w:rsid w:val="00DE3D39"/>
    <w:rsid w:val="00DF51A4"/>
    <w:rsid w:val="00E13853"/>
    <w:rsid w:val="00E22E2C"/>
    <w:rsid w:val="00E501E4"/>
    <w:rsid w:val="00E71FB4"/>
    <w:rsid w:val="00E76D21"/>
    <w:rsid w:val="00E77704"/>
    <w:rsid w:val="00E84983"/>
    <w:rsid w:val="00E93DFE"/>
    <w:rsid w:val="00ED5E10"/>
    <w:rsid w:val="00EE5912"/>
    <w:rsid w:val="00F020CF"/>
    <w:rsid w:val="00F035D2"/>
    <w:rsid w:val="00F11354"/>
    <w:rsid w:val="00F17605"/>
    <w:rsid w:val="00F176D4"/>
    <w:rsid w:val="00F2521A"/>
    <w:rsid w:val="00F2638F"/>
    <w:rsid w:val="00F41718"/>
    <w:rsid w:val="00F613B7"/>
    <w:rsid w:val="00FC3C52"/>
    <w:rsid w:val="00FF091E"/>
    <w:rsid w:val="3CD82621"/>
    <w:rsid w:val="54D53165"/>
    <w:rsid w:val="6F1391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3B7"/>
    <w:rPr>
      <w:sz w:val="24"/>
      <w:szCs w:val="24"/>
    </w:rPr>
  </w:style>
  <w:style w:type="paragraph" w:styleId="Heading4">
    <w:name w:val="heading 4"/>
    <w:basedOn w:val="Normal"/>
    <w:next w:val="Normal"/>
    <w:qFormat/>
    <w:rsid w:val="00E13853"/>
    <w:pPr>
      <w:keepNext/>
      <w:jc w:val="center"/>
      <w:outlineLvl w:val="3"/>
    </w:pPr>
    <w:rPr>
      <w:rFonts w:ascii="Arial Narrow" w:hAnsi="Arial Narrow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613B7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613B7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F613B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FF091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5B5515"/>
  </w:style>
  <w:style w:type="character" w:styleId="Hyperlink">
    <w:name w:val="Hyperlink"/>
    <w:rsid w:val="004A41E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64612"/>
    <w:pPr>
      <w:ind w:left="720"/>
      <w:contextualSpacing/>
    </w:pPr>
  </w:style>
  <w:style w:type="paragraph" w:customStyle="1" w:styleId="stylesupprim">
    <w:name w:val="style supprimé"/>
    <w:basedOn w:val="Normal"/>
    <w:next w:val="Normal"/>
    <w:rsid w:val="00394AFF"/>
    <w:pPr>
      <w:spacing w:line="240" w:lineRule="exact"/>
    </w:pPr>
    <w:rPr>
      <w:rFonts w:ascii="Arial" w:hAnsi="Arial"/>
      <w:sz w:val="20"/>
      <w:szCs w:val="20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ardia.contact@ardia.com.tn" TargetMode="External"/><Relationship Id="rId2" Type="http://schemas.openxmlformats.org/officeDocument/2006/relationships/hyperlink" Target="tel:70%20687%20892" TargetMode="External"/><Relationship Id="rId1" Type="http://schemas.openxmlformats.org/officeDocument/2006/relationships/hyperlink" Target="tel:70%20687%C2%A0917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guesmi\Downloads\TR0080_E_Proposition%20d'un%20sujet%20de%20stage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b8558d-bea1-47d3-9894-c2965212edd8" xsi:nil="true"/>
    <lcf76f155ced4ddcb4097134ff3c332f xmlns="7e147b38-82f0-4a92-a41d-78e6364c4b2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91D781E734BC4083FBCFFCC9FBC0C0" ma:contentTypeVersion="16" ma:contentTypeDescription="Crée un document." ma:contentTypeScope="" ma:versionID="8feb91ac2f03ecef4d58ca18386c4bbd">
  <xsd:schema xmlns:xsd="http://www.w3.org/2001/XMLSchema" xmlns:xs="http://www.w3.org/2001/XMLSchema" xmlns:p="http://schemas.microsoft.com/office/2006/metadata/properties" xmlns:ns2="7e147b38-82f0-4a92-a41d-78e6364c4b27" xmlns:ns3="6fb8558d-bea1-47d3-9894-c2965212edd8" targetNamespace="http://schemas.microsoft.com/office/2006/metadata/properties" ma:root="true" ma:fieldsID="70e4e9c279c4a420b056419b6c4db92a" ns2:_="" ns3:_="">
    <xsd:import namespace="7e147b38-82f0-4a92-a41d-78e6364c4b27"/>
    <xsd:import namespace="6fb8558d-bea1-47d3-9894-c2965212ed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147b38-82f0-4a92-a41d-78e6364c4b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23eaee77-fade-4adb-b577-69b9a27e99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b8558d-bea1-47d3-9894-c2965212edd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5b5be07-0f6b-4523-82b4-d77ebdfa8f53}" ma:internalName="TaxCatchAll" ma:showField="CatchAllData" ma:web="6fb8558d-bea1-47d3-9894-c2965212ed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DF7A5D-1895-4378-A490-FD651E6034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ADE06E-BC8A-418C-8FBA-5CC63CF40A8F}">
  <ds:schemaRefs>
    <ds:schemaRef ds:uri="http://schemas.microsoft.com/office/2006/metadata/properties"/>
    <ds:schemaRef ds:uri="http://schemas.microsoft.com/office/infopath/2007/PartnerControls"/>
    <ds:schemaRef ds:uri="6fb8558d-bea1-47d3-9894-c2965212edd8"/>
    <ds:schemaRef ds:uri="7e147b38-82f0-4a92-a41d-78e6364c4b27"/>
  </ds:schemaRefs>
</ds:datastoreItem>
</file>

<file path=customXml/itemProps3.xml><?xml version="1.0" encoding="utf-8"?>
<ds:datastoreItem xmlns:ds="http://schemas.openxmlformats.org/officeDocument/2006/customXml" ds:itemID="{358545DF-151A-4E04-B1E0-320EF8592F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147b38-82f0-4a92-a41d-78e6364c4b27"/>
    <ds:schemaRef ds:uri="6fb8558d-bea1-47d3-9894-c2965212ed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TR0080_E_Proposition d'un sujet de stage.dot</Template>
  <TotalTime>1163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N°</vt:lpstr>
    </vt:vector>
  </TitlesOfParts>
  <Company>.</Company>
  <LinksUpToDate>false</LinksUpToDate>
  <CharactersWithSpaces>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N°</dc:title>
  <dc:subject/>
  <dc:creator>Mohamed GUESMI</dc:creator>
  <cp:keywords/>
  <cp:lastModifiedBy>Badis</cp:lastModifiedBy>
  <cp:revision>4</cp:revision>
  <cp:lastPrinted>2001-01-16T08:35:00Z</cp:lastPrinted>
  <dcterms:created xsi:type="dcterms:W3CDTF">2024-10-25T16:20:00Z</dcterms:created>
  <dcterms:modified xsi:type="dcterms:W3CDTF">2024-12-27T17:40:00Z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0x010100EC91D781E734BC4083FBCFFCC9FBC0C0</vt:lpwstr>
  </property>
  <property fmtid="{D5CDD505-2E9C-101B-9397-08002B2CF9AE}" pid="3" name="MediaServiceImageTags">
    <vt:lpwstr/>
  </property>
</Properties>
</file>